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6031" w14:textId="77777777" w:rsidR="004A6616" w:rsidRPr="00B35F22" w:rsidRDefault="00EA01D9" w:rsidP="00EA01D9">
      <w:pPr>
        <w:tabs>
          <w:tab w:val="center" w:pos="5256"/>
          <w:tab w:val="right" w:pos="10512"/>
        </w:tabs>
        <w:rPr>
          <w:b/>
          <w:sz w:val="40"/>
          <w:szCs w:val="40"/>
        </w:rPr>
      </w:pPr>
      <w:r w:rsidRPr="00B35F22">
        <w:rPr>
          <w:b/>
          <w:sz w:val="40"/>
          <w:szCs w:val="40"/>
        </w:rPr>
        <w:tab/>
      </w:r>
    </w:p>
    <w:p w14:paraId="72BE3AEC" w14:textId="0752D008" w:rsidR="00EA01D9" w:rsidRPr="00B35F22" w:rsidRDefault="004A6616" w:rsidP="00EA01D9">
      <w:pPr>
        <w:tabs>
          <w:tab w:val="center" w:pos="5256"/>
          <w:tab w:val="right" w:pos="10512"/>
        </w:tabs>
        <w:rPr>
          <w:b/>
          <w:sz w:val="36"/>
          <w:szCs w:val="36"/>
        </w:rPr>
      </w:pPr>
      <w:r w:rsidRPr="00B35F22">
        <w:rPr>
          <w:b/>
          <w:sz w:val="40"/>
          <w:szCs w:val="40"/>
        </w:rPr>
        <w:tab/>
      </w:r>
      <w:r w:rsidR="006D61C2">
        <w:rPr>
          <w:b/>
          <w:sz w:val="40"/>
          <w:szCs w:val="40"/>
        </w:rPr>
        <w:t>Name Last Name</w:t>
      </w:r>
      <w:r w:rsidR="00EA01D9" w:rsidRPr="00B35F22">
        <w:rPr>
          <w:b/>
          <w:sz w:val="36"/>
          <w:szCs w:val="36"/>
        </w:rPr>
        <w:tab/>
      </w:r>
    </w:p>
    <w:p w14:paraId="06E76B25" w14:textId="7BA78491" w:rsidR="00EA01D9" w:rsidRPr="006D61C2" w:rsidRDefault="006D61C2" w:rsidP="00614CE5">
      <w:pPr>
        <w:ind w:right="-120"/>
        <w:jc w:val="center"/>
        <w:rPr>
          <w:sz w:val="18"/>
          <w:szCs w:val="18"/>
          <w:lang w:val="en-GB"/>
        </w:rPr>
      </w:pPr>
      <w:r w:rsidRPr="006D61C2">
        <w:rPr>
          <w:sz w:val="18"/>
          <w:szCs w:val="18"/>
          <w:lang w:val="en-GB"/>
        </w:rPr>
        <w:t>Address</w:t>
      </w:r>
      <w:r w:rsidR="00EA01D9" w:rsidRPr="006D61C2">
        <w:rPr>
          <w:sz w:val="18"/>
          <w:szCs w:val="18"/>
          <w:lang w:val="en-GB"/>
        </w:rPr>
        <w:t xml:space="preserve"> | </w:t>
      </w:r>
      <w:r w:rsidRPr="006D61C2">
        <w:rPr>
          <w:sz w:val="18"/>
          <w:szCs w:val="18"/>
          <w:lang w:val="en-GB"/>
        </w:rPr>
        <w:t xml:space="preserve">Phone </w:t>
      </w:r>
      <w:proofErr w:type="spellStart"/>
      <w:r w:rsidRPr="006D61C2">
        <w:rPr>
          <w:sz w:val="18"/>
          <w:szCs w:val="18"/>
          <w:lang w:val="en-GB"/>
        </w:rPr>
        <w:t>Numbere</w:t>
      </w:r>
      <w:proofErr w:type="spellEnd"/>
      <w:r w:rsidR="00010929" w:rsidRPr="006D61C2">
        <w:rPr>
          <w:sz w:val="18"/>
          <w:szCs w:val="18"/>
          <w:lang w:val="en-GB"/>
        </w:rPr>
        <w:t xml:space="preserve"> |</w:t>
      </w:r>
      <w:r w:rsidR="005878D2" w:rsidRPr="006D61C2">
        <w:rPr>
          <w:sz w:val="18"/>
          <w:szCs w:val="18"/>
          <w:lang w:val="en-GB"/>
        </w:rPr>
        <w:t xml:space="preserve"> </w:t>
      </w:r>
      <w:r w:rsidRPr="006D61C2">
        <w:rPr>
          <w:sz w:val="18"/>
          <w:szCs w:val="18"/>
          <w:lang w:val="en-GB"/>
        </w:rPr>
        <w:t>Email Adress</w:t>
      </w:r>
      <w:r w:rsidR="0090003D">
        <w:rPr>
          <w:sz w:val="18"/>
          <w:szCs w:val="18"/>
          <w:lang w:val="en-GB"/>
        </w:rPr>
        <w:t xml:space="preserve"> </w:t>
      </w:r>
      <w:r w:rsidRPr="006D61C2">
        <w:rPr>
          <w:sz w:val="18"/>
          <w:szCs w:val="18"/>
          <w:lang w:val="en-GB"/>
        </w:rPr>
        <w:t>| L</w:t>
      </w:r>
      <w:r>
        <w:rPr>
          <w:sz w:val="18"/>
          <w:szCs w:val="18"/>
          <w:lang w:val="en-GB"/>
        </w:rPr>
        <w:t>ooking for an X month internship from Month to Month</w:t>
      </w:r>
    </w:p>
    <w:p w14:paraId="77062435" w14:textId="77777777" w:rsidR="00EA01D9" w:rsidRPr="00286C8A" w:rsidRDefault="00EA01D9" w:rsidP="00CD5599">
      <w:pPr>
        <w:pBdr>
          <w:top w:val="single" w:sz="8" w:space="1" w:color="auto"/>
        </w:pBdr>
        <w:jc w:val="both"/>
        <w:rPr>
          <w:b/>
          <w:smallCaps/>
          <w:sz w:val="20"/>
          <w:szCs w:val="20"/>
        </w:rPr>
      </w:pPr>
      <w:r w:rsidRPr="00286C8A">
        <w:rPr>
          <w:b/>
          <w:smallCaps/>
          <w:sz w:val="20"/>
          <w:szCs w:val="20"/>
        </w:rPr>
        <w:t>Education</w:t>
      </w:r>
    </w:p>
    <w:p w14:paraId="41A8072E" w14:textId="5DFEA5C4" w:rsidR="00EA01D9" w:rsidRPr="006D61C2" w:rsidRDefault="006D61C2" w:rsidP="00B940B3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bookmarkStart w:id="0" w:name="_Hlk194313818"/>
      <w:r w:rsidRPr="006D61C2">
        <w:rPr>
          <w:sz w:val="18"/>
          <w:szCs w:val="18"/>
          <w:lang w:val="en-GB"/>
        </w:rPr>
        <w:t>Y</w:t>
      </w:r>
      <w:r>
        <w:rPr>
          <w:sz w:val="18"/>
          <w:szCs w:val="18"/>
          <w:lang w:val="en-GB"/>
        </w:rPr>
        <w:t>YYY-YYYY</w:t>
      </w:r>
      <w:bookmarkEnd w:id="0"/>
      <w:r w:rsidR="00614CE5" w:rsidRPr="006D61C2">
        <w:rPr>
          <w:sz w:val="18"/>
          <w:szCs w:val="18"/>
          <w:lang w:val="en-GB"/>
        </w:rPr>
        <w:tab/>
      </w:r>
      <w:r w:rsidRPr="006D61C2">
        <w:rPr>
          <w:b/>
          <w:smallCaps/>
          <w:sz w:val="18"/>
          <w:szCs w:val="18"/>
          <w:lang w:val="en-GB"/>
        </w:rPr>
        <w:t>University</w:t>
      </w:r>
      <w:r w:rsidR="00EA01D9" w:rsidRPr="006D61C2">
        <w:rPr>
          <w:b/>
          <w:smallCaps/>
          <w:sz w:val="18"/>
          <w:szCs w:val="18"/>
          <w:lang w:val="en-GB"/>
        </w:rPr>
        <w:tab/>
      </w:r>
      <w:r w:rsidRPr="006D61C2">
        <w:rPr>
          <w:sz w:val="18"/>
          <w:szCs w:val="18"/>
          <w:lang w:val="en-GB"/>
        </w:rPr>
        <w:t>City</w:t>
      </w:r>
      <w:r w:rsidR="00EA01D9" w:rsidRPr="006D61C2">
        <w:rPr>
          <w:sz w:val="18"/>
          <w:szCs w:val="18"/>
          <w:lang w:val="en-GB"/>
        </w:rPr>
        <w:t xml:space="preserve">, </w:t>
      </w:r>
      <w:r w:rsidRPr="006D61C2">
        <w:rPr>
          <w:sz w:val="18"/>
          <w:szCs w:val="18"/>
          <w:lang w:val="en-GB"/>
        </w:rPr>
        <w:t>Country</w:t>
      </w:r>
    </w:p>
    <w:p w14:paraId="326C79F7" w14:textId="56A15CD2" w:rsidR="00EA01D9" w:rsidRPr="006D61C2" w:rsidRDefault="00EA01D9" w:rsidP="00CD5599">
      <w:pPr>
        <w:jc w:val="both"/>
        <w:rPr>
          <w:i/>
          <w:sz w:val="18"/>
          <w:szCs w:val="18"/>
          <w:lang w:val="en-GB"/>
        </w:rPr>
      </w:pPr>
      <w:r w:rsidRPr="006D61C2">
        <w:rPr>
          <w:sz w:val="18"/>
          <w:szCs w:val="18"/>
          <w:lang w:val="en-GB"/>
        </w:rPr>
        <w:tab/>
      </w:r>
      <w:r w:rsidRPr="006D61C2">
        <w:rPr>
          <w:sz w:val="18"/>
          <w:szCs w:val="18"/>
          <w:lang w:val="en-GB"/>
        </w:rPr>
        <w:tab/>
      </w:r>
      <w:r w:rsidR="006D61C2" w:rsidRPr="006D61C2">
        <w:rPr>
          <w:i/>
          <w:sz w:val="18"/>
          <w:szCs w:val="18"/>
          <w:lang w:val="en-GB"/>
        </w:rPr>
        <w:t>MAJOR</w:t>
      </w:r>
    </w:p>
    <w:p w14:paraId="068FC756" w14:textId="5D38A9CF" w:rsidR="004665C9" w:rsidRPr="00B35F22" w:rsidRDefault="004665C9" w:rsidP="00813BCE">
      <w:pPr>
        <w:tabs>
          <w:tab w:val="left" w:pos="10206"/>
        </w:tabs>
        <w:ind w:left="1418" w:right="306"/>
        <w:jc w:val="both"/>
        <w:rPr>
          <w:sz w:val="18"/>
          <w:szCs w:val="18"/>
        </w:rPr>
      </w:pPr>
      <w:r w:rsidRPr="00B35F22">
        <w:rPr>
          <w:sz w:val="18"/>
          <w:szCs w:val="18"/>
        </w:rPr>
        <w:t xml:space="preserve">Relevant coursework: </w:t>
      </w:r>
      <w:r w:rsidR="006D61C2">
        <w:rPr>
          <w:sz w:val="18"/>
          <w:szCs w:val="18"/>
          <w:lang w:val="en-GB"/>
        </w:rPr>
        <w:t>4-5 MAX</w:t>
      </w:r>
    </w:p>
    <w:p w14:paraId="54DED01C" w14:textId="10B30FC0" w:rsidR="00EA01D9" w:rsidRPr="00B35F22" w:rsidRDefault="000567AF" w:rsidP="00CF45BF">
      <w:pPr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91D88EB" w14:textId="77777777" w:rsidR="006D61C2" w:rsidRPr="006D61C2" w:rsidRDefault="006D61C2" w:rsidP="006D61C2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r w:rsidRPr="006D61C2">
        <w:rPr>
          <w:sz w:val="18"/>
          <w:szCs w:val="18"/>
          <w:lang w:val="en-GB"/>
        </w:rPr>
        <w:t>Y</w:t>
      </w:r>
      <w:r>
        <w:rPr>
          <w:sz w:val="18"/>
          <w:szCs w:val="18"/>
          <w:lang w:val="en-GB"/>
        </w:rPr>
        <w:t>YYY-YYYY</w:t>
      </w:r>
      <w:r w:rsidRPr="006D61C2">
        <w:rPr>
          <w:sz w:val="18"/>
          <w:szCs w:val="18"/>
          <w:lang w:val="en-GB"/>
        </w:rPr>
        <w:tab/>
      </w:r>
      <w:r w:rsidRPr="006D61C2">
        <w:rPr>
          <w:b/>
          <w:smallCaps/>
          <w:sz w:val="18"/>
          <w:szCs w:val="18"/>
          <w:lang w:val="en-GB"/>
        </w:rPr>
        <w:t>University</w:t>
      </w:r>
      <w:r w:rsidRPr="006D61C2">
        <w:rPr>
          <w:b/>
          <w:smallCaps/>
          <w:sz w:val="18"/>
          <w:szCs w:val="18"/>
          <w:lang w:val="en-GB"/>
        </w:rPr>
        <w:tab/>
      </w:r>
      <w:r w:rsidRPr="006D61C2">
        <w:rPr>
          <w:sz w:val="18"/>
          <w:szCs w:val="18"/>
          <w:lang w:val="en-GB"/>
        </w:rPr>
        <w:t>City, Country</w:t>
      </w:r>
    </w:p>
    <w:p w14:paraId="3D1A6821" w14:textId="77777777" w:rsidR="006D61C2" w:rsidRPr="006D61C2" w:rsidRDefault="006D61C2" w:rsidP="006D61C2">
      <w:pPr>
        <w:jc w:val="both"/>
        <w:rPr>
          <w:i/>
          <w:sz w:val="18"/>
          <w:szCs w:val="18"/>
          <w:lang w:val="en-GB"/>
        </w:rPr>
      </w:pPr>
      <w:r w:rsidRPr="006D61C2">
        <w:rPr>
          <w:sz w:val="18"/>
          <w:szCs w:val="18"/>
          <w:lang w:val="en-GB"/>
        </w:rPr>
        <w:tab/>
      </w:r>
      <w:r w:rsidRPr="006D61C2">
        <w:rPr>
          <w:sz w:val="18"/>
          <w:szCs w:val="18"/>
          <w:lang w:val="en-GB"/>
        </w:rPr>
        <w:tab/>
      </w:r>
      <w:r w:rsidRPr="006D61C2">
        <w:rPr>
          <w:i/>
          <w:sz w:val="18"/>
          <w:szCs w:val="18"/>
          <w:lang w:val="en-GB"/>
        </w:rPr>
        <w:t>MAJOR</w:t>
      </w:r>
    </w:p>
    <w:p w14:paraId="39197BC7" w14:textId="77777777" w:rsidR="006D61C2" w:rsidRPr="00B35F22" w:rsidRDefault="006D61C2" w:rsidP="006D61C2">
      <w:pPr>
        <w:tabs>
          <w:tab w:val="left" w:pos="10206"/>
        </w:tabs>
        <w:ind w:left="1418" w:right="306"/>
        <w:jc w:val="both"/>
        <w:rPr>
          <w:sz w:val="18"/>
          <w:szCs w:val="18"/>
        </w:rPr>
      </w:pPr>
      <w:r w:rsidRPr="00B35F22">
        <w:rPr>
          <w:sz w:val="18"/>
          <w:szCs w:val="18"/>
        </w:rPr>
        <w:t xml:space="preserve">Relevant coursework: </w:t>
      </w:r>
      <w:r>
        <w:rPr>
          <w:sz w:val="18"/>
          <w:szCs w:val="18"/>
          <w:lang w:val="en-GB"/>
        </w:rPr>
        <w:t>4-5 MAX</w:t>
      </w:r>
    </w:p>
    <w:p w14:paraId="54760134" w14:textId="77777777" w:rsidR="000A78E5" w:rsidRPr="00B35F22" w:rsidRDefault="000A78E5" w:rsidP="000A78E5">
      <w:pPr>
        <w:ind w:left="1416"/>
        <w:jc w:val="both"/>
        <w:rPr>
          <w:sz w:val="18"/>
          <w:szCs w:val="18"/>
          <w:lang w:val="en-GB"/>
        </w:rPr>
      </w:pPr>
    </w:p>
    <w:p w14:paraId="4E1919A2" w14:textId="765BDD9D" w:rsidR="000A78E5" w:rsidRPr="00B35F22" w:rsidRDefault="006D61C2" w:rsidP="00B940B3">
      <w:pPr>
        <w:tabs>
          <w:tab w:val="left" w:pos="1440"/>
          <w:tab w:val="right" w:pos="10348"/>
        </w:tabs>
        <w:jc w:val="both"/>
        <w:rPr>
          <w:sz w:val="18"/>
          <w:szCs w:val="18"/>
        </w:rPr>
      </w:pPr>
      <w:r>
        <w:rPr>
          <w:sz w:val="18"/>
          <w:szCs w:val="18"/>
        </w:rPr>
        <w:t>YYYY</w:t>
      </w:r>
      <w:r w:rsidR="000A78E5" w:rsidRPr="00B35F22">
        <w:rPr>
          <w:sz w:val="18"/>
          <w:szCs w:val="18"/>
        </w:rPr>
        <w:tab/>
      </w:r>
      <w:r w:rsidR="00D57C0F" w:rsidRPr="00B35F22">
        <w:rPr>
          <w:b/>
          <w:smallCaps/>
          <w:sz w:val="18"/>
          <w:szCs w:val="18"/>
        </w:rPr>
        <w:t>Baccalaureate</w:t>
      </w:r>
      <w:r w:rsidR="000A78E5" w:rsidRPr="00B35F22">
        <w:rPr>
          <w:b/>
          <w:smallCaps/>
          <w:sz w:val="18"/>
          <w:szCs w:val="18"/>
        </w:rPr>
        <w:t xml:space="preserve">, </w:t>
      </w:r>
      <w:proofErr w:type="spellStart"/>
      <w:r>
        <w:rPr>
          <w:b/>
          <w:smallCaps/>
          <w:sz w:val="18"/>
          <w:szCs w:val="18"/>
        </w:rPr>
        <w:t>Specialities</w:t>
      </w:r>
      <w:proofErr w:type="spellEnd"/>
      <w:r>
        <w:rPr>
          <w:b/>
          <w:smallCaps/>
          <w:sz w:val="18"/>
          <w:szCs w:val="18"/>
        </w:rPr>
        <w:t xml:space="preserve">? Options? </w:t>
      </w:r>
      <w:r w:rsidR="000A78E5" w:rsidRPr="00B35F22">
        <w:rPr>
          <w:b/>
          <w:smallCaps/>
          <w:sz w:val="18"/>
          <w:szCs w:val="18"/>
        </w:rPr>
        <w:t xml:space="preserve">Obtained with </w:t>
      </w:r>
      <w:r>
        <w:rPr>
          <w:b/>
          <w:smallCaps/>
          <w:sz w:val="18"/>
          <w:szCs w:val="18"/>
        </w:rPr>
        <w:t>(Mention?)</w:t>
      </w:r>
      <w:r w:rsidR="000A78E5" w:rsidRPr="00B35F22">
        <w:rPr>
          <w:b/>
          <w:smallCaps/>
          <w:sz w:val="18"/>
          <w:szCs w:val="18"/>
          <w:lang w:val="en-GB"/>
        </w:rPr>
        <w:tab/>
      </w:r>
      <w:r w:rsidRPr="006D61C2">
        <w:rPr>
          <w:sz w:val="18"/>
          <w:szCs w:val="18"/>
          <w:lang w:val="en-GB"/>
        </w:rPr>
        <w:t>City, Country</w:t>
      </w:r>
    </w:p>
    <w:p w14:paraId="33F92B5A" w14:textId="62413BFF" w:rsidR="004665C9" w:rsidRPr="00B35F22" w:rsidRDefault="000A78E5" w:rsidP="000A78E5">
      <w:pPr>
        <w:tabs>
          <w:tab w:val="left" w:pos="1440"/>
        </w:tabs>
        <w:jc w:val="both"/>
        <w:rPr>
          <w:i/>
          <w:sz w:val="18"/>
          <w:szCs w:val="18"/>
        </w:rPr>
      </w:pPr>
      <w:r w:rsidRPr="00B35F22">
        <w:rPr>
          <w:b/>
          <w:smallCaps/>
          <w:sz w:val="18"/>
          <w:szCs w:val="18"/>
          <w:lang w:val="en-GB"/>
        </w:rPr>
        <w:tab/>
      </w:r>
      <w:r w:rsidRPr="00B35F22">
        <w:rPr>
          <w:i/>
          <w:sz w:val="18"/>
          <w:szCs w:val="18"/>
          <w:lang w:val="en-GB"/>
        </w:rPr>
        <w:t>High School</w:t>
      </w:r>
      <w:r w:rsidR="0090003D">
        <w:rPr>
          <w:i/>
          <w:sz w:val="18"/>
          <w:szCs w:val="18"/>
          <w:lang w:val="en-GB"/>
        </w:rPr>
        <w:t xml:space="preserve"> Name</w:t>
      </w:r>
    </w:p>
    <w:p w14:paraId="7900EAD1" w14:textId="77777777" w:rsidR="000A78E5" w:rsidRPr="00B35F22" w:rsidRDefault="000A78E5" w:rsidP="000A78E5">
      <w:pPr>
        <w:tabs>
          <w:tab w:val="left" w:pos="1440"/>
        </w:tabs>
        <w:jc w:val="both"/>
        <w:rPr>
          <w:i/>
          <w:sz w:val="18"/>
          <w:szCs w:val="18"/>
        </w:rPr>
      </w:pPr>
    </w:p>
    <w:p w14:paraId="4D839795" w14:textId="5FB338B1" w:rsidR="00E0552A" w:rsidRDefault="00EA01D9" w:rsidP="00CD5599">
      <w:pPr>
        <w:pBdr>
          <w:top w:val="single" w:sz="8" w:space="4" w:color="auto"/>
        </w:pBdr>
        <w:tabs>
          <w:tab w:val="left" w:pos="1440"/>
          <w:tab w:val="right" w:pos="10224"/>
        </w:tabs>
        <w:jc w:val="both"/>
        <w:rPr>
          <w:b/>
          <w:smallCaps/>
          <w:sz w:val="20"/>
          <w:szCs w:val="20"/>
          <w:lang w:val="en-GB"/>
        </w:rPr>
      </w:pPr>
      <w:r w:rsidRPr="00286C8A">
        <w:rPr>
          <w:b/>
          <w:smallCaps/>
          <w:sz w:val="20"/>
          <w:szCs w:val="20"/>
          <w:lang w:val="en-GB"/>
        </w:rPr>
        <w:t>Professional Experience</w:t>
      </w:r>
    </w:p>
    <w:p w14:paraId="6F248AC2" w14:textId="66E5E1C8" w:rsidR="00E0552A" w:rsidRPr="00B35F22" w:rsidRDefault="006D61C2" w:rsidP="00A14773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Jan XX</w:t>
      </w:r>
      <w:r w:rsidR="00E0552A" w:rsidRPr="00B35F22">
        <w:rPr>
          <w:bCs/>
          <w:i/>
          <w:sz w:val="18"/>
          <w:szCs w:val="18"/>
          <w:lang w:val="en-GB"/>
        </w:rPr>
        <w:t>-</w:t>
      </w:r>
      <w:r w:rsidR="0074410E">
        <w:rPr>
          <w:bCs/>
          <w:sz w:val="18"/>
          <w:szCs w:val="18"/>
          <w:lang w:val="en-GB"/>
        </w:rPr>
        <w:t xml:space="preserve"> Present</w:t>
      </w:r>
      <w:r w:rsidR="00E0552A" w:rsidRPr="00B35F22">
        <w:rPr>
          <w:sz w:val="18"/>
          <w:szCs w:val="18"/>
          <w:lang w:val="en-GB"/>
        </w:rPr>
        <w:tab/>
      </w:r>
      <w:r>
        <w:rPr>
          <w:b/>
          <w:smallCaps/>
          <w:sz w:val="18"/>
          <w:szCs w:val="18"/>
          <w:lang w:val="en-GB"/>
        </w:rPr>
        <w:t>Company</w:t>
      </w:r>
      <w:r w:rsidR="00E0552A" w:rsidRPr="00B35F22">
        <w:rPr>
          <w:b/>
          <w:smallCaps/>
          <w:sz w:val="18"/>
          <w:szCs w:val="18"/>
          <w:lang w:val="en-GB"/>
        </w:rPr>
        <w:tab/>
      </w:r>
      <w:r w:rsidR="00E0552A" w:rsidRPr="00B35F22">
        <w:rPr>
          <w:b/>
          <w:bCs/>
          <w:smallCaps/>
          <w:sz w:val="18"/>
          <w:szCs w:val="18"/>
          <w:lang w:val="en-GB"/>
        </w:rPr>
        <w:t xml:space="preserve">   </w:t>
      </w:r>
      <w:r w:rsidR="00A14773">
        <w:rPr>
          <w:b/>
          <w:bCs/>
          <w:smallCaps/>
          <w:sz w:val="18"/>
          <w:szCs w:val="18"/>
          <w:lang w:val="en-GB"/>
        </w:rPr>
        <w:t xml:space="preserve">    </w:t>
      </w:r>
      <w:r w:rsidRPr="006D61C2">
        <w:rPr>
          <w:sz w:val="18"/>
          <w:szCs w:val="18"/>
          <w:lang w:val="en-GB"/>
        </w:rPr>
        <w:t>City, Country</w:t>
      </w:r>
    </w:p>
    <w:p w14:paraId="67EC33C7" w14:textId="03CE0AA2" w:rsidR="00E0552A" w:rsidRPr="00B35F22" w:rsidRDefault="006D61C2" w:rsidP="00E0552A">
      <w:pPr>
        <w:tabs>
          <w:tab w:val="left" w:pos="1440"/>
          <w:tab w:val="right" w:pos="10224"/>
        </w:tabs>
        <w:ind w:right="447"/>
        <w:jc w:val="both"/>
        <w:rPr>
          <w:b/>
          <w:i/>
          <w:sz w:val="18"/>
          <w:szCs w:val="18"/>
          <w:lang w:val="en-GB"/>
        </w:rPr>
      </w:pPr>
      <w:r w:rsidRPr="006D61C2">
        <w:rPr>
          <w:i/>
          <w:iCs/>
          <w:sz w:val="18"/>
          <w:szCs w:val="18"/>
          <w:lang w:val="en-GB"/>
        </w:rPr>
        <w:t>(x months)</w:t>
      </w:r>
      <w:r w:rsidR="00E0552A" w:rsidRPr="00B35F22">
        <w:rPr>
          <w:b/>
          <w:i/>
          <w:sz w:val="18"/>
          <w:szCs w:val="18"/>
          <w:lang w:val="en-GB"/>
        </w:rPr>
        <w:tab/>
      </w:r>
      <w:r>
        <w:rPr>
          <w:b/>
          <w:i/>
          <w:sz w:val="18"/>
          <w:szCs w:val="18"/>
          <w:lang w:val="en-GB"/>
        </w:rPr>
        <w:t>Role</w:t>
      </w:r>
    </w:p>
    <w:p w14:paraId="3E296500" w14:textId="29A98EF3" w:rsidR="004C6C2E" w:rsidRDefault="006D61C2" w:rsidP="0022772A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</w:rPr>
      </w:pPr>
      <w:r>
        <w:rPr>
          <w:sz w:val="18"/>
          <w:szCs w:val="18"/>
        </w:rPr>
        <w:t>E</w:t>
      </w:r>
      <w:r w:rsidR="004C6C2E" w:rsidRPr="004C6C2E">
        <w:rPr>
          <w:sz w:val="18"/>
          <w:szCs w:val="18"/>
        </w:rPr>
        <w:t>xecute</w:t>
      </w:r>
      <w:r w:rsidR="0058496C">
        <w:rPr>
          <w:sz w:val="18"/>
          <w:szCs w:val="18"/>
        </w:rPr>
        <w:t>d</w:t>
      </w:r>
    </w:p>
    <w:p w14:paraId="418053BD" w14:textId="367B9053" w:rsidR="009955AE" w:rsidRPr="0087023C" w:rsidRDefault="00B46270" w:rsidP="0022772A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>
        <w:rPr>
          <w:sz w:val="18"/>
          <w:szCs w:val="18"/>
        </w:rPr>
        <w:t>Sustained</w:t>
      </w:r>
    </w:p>
    <w:p w14:paraId="0AB98651" w14:textId="1A4D2761" w:rsidR="003D4BEC" w:rsidRPr="00777F8A" w:rsidRDefault="003D4BEC" w:rsidP="003D4BEC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 w:rsidRPr="0022772A">
        <w:rPr>
          <w:sz w:val="18"/>
          <w:szCs w:val="18"/>
        </w:rPr>
        <w:t xml:space="preserve">Utilized </w:t>
      </w:r>
    </w:p>
    <w:p w14:paraId="28CC8288" w14:textId="6DDEE03B" w:rsidR="00A37482" w:rsidRPr="006D61C2" w:rsidRDefault="004C6C2E" w:rsidP="00F92BD9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 w:rsidRPr="006D61C2">
        <w:rPr>
          <w:sz w:val="18"/>
          <w:szCs w:val="18"/>
        </w:rPr>
        <w:t>Developed</w:t>
      </w:r>
      <w:r w:rsidR="00AA376C" w:rsidRPr="006D61C2">
        <w:rPr>
          <w:sz w:val="18"/>
          <w:szCs w:val="18"/>
        </w:rPr>
        <w:t xml:space="preserve"> </w:t>
      </w:r>
    </w:p>
    <w:p w14:paraId="18D0F6C6" w14:textId="77777777" w:rsidR="006D61C2" w:rsidRPr="006D61C2" w:rsidRDefault="006D61C2" w:rsidP="006D61C2">
      <w:pPr>
        <w:tabs>
          <w:tab w:val="left" w:pos="1440"/>
          <w:tab w:val="right" w:pos="10206"/>
        </w:tabs>
        <w:ind w:left="1728" w:right="306"/>
        <w:jc w:val="both"/>
        <w:rPr>
          <w:sz w:val="18"/>
          <w:szCs w:val="18"/>
          <w:lang w:val="en-GB"/>
        </w:rPr>
      </w:pPr>
    </w:p>
    <w:p w14:paraId="51BD5426" w14:textId="35BD2F20" w:rsidR="00335892" w:rsidRPr="00B35F22" w:rsidRDefault="006D61C2" w:rsidP="00A14773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Jan XX-Dec XX</w:t>
      </w:r>
      <w:r w:rsidR="00335892" w:rsidRPr="00B35F22">
        <w:rPr>
          <w:sz w:val="18"/>
          <w:szCs w:val="18"/>
          <w:lang w:val="en-GB"/>
        </w:rPr>
        <w:tab/>
      </w:r>
      <w:r>
        <w:rPr>
          <w:b/>
          <w:smallCaps/>
          <w:sz w:val="18"/>
          <w:szCs w:val="18"/>
          <w:lang w:val="en-GB"/>
        </w:rPr>
        <w:t>Company</w:t>
      </w:r>
      <w:r w:rsidR="00335892" w:rsidRPr="00B35F22">
        <w:rPr>
          <w:b/>
          <w:smallCaps/>
          <w:sz w:val="18"/>
          <w:szCs w:val="18"/>
          <w:lang w:val="en-GB"/>
        </w:rPr>
        <w:tab/>
      </w:r>
      <w:r w:rsidR="00335892" w:rsidRPr="00B35F22">
        <w:rPr>
          <w:b/>
          <w:bCs/>
          <w:smallCaps/>
          <w:sz w:val="18"/>
          <w:szCs w:val="18"/>
          <w:lang w:val="en-GB"/>
        </w:rPr>
        <w:t xml:space="preserve">   </w:t>
      </w:r>
      <w:r w:rsidRPr="006D61C2">
        <w:rPr>
          <w:sz w:val="18"/>
          <w:szCs w:val="18"/>
          <w:lang w:val="en-GB"/>
        </w:rPr>
        <w:t>City, Country</w:t>
      </w:r>
    </w:p>
    <w:p w14:paraId="67522226" w14:textId="401BE8E8" w:rsidR="00335892" w:rsidRPr="00B35F22" w:rsidRDefault="006D61C2" w:rsidP="00813BCE">
      <w:pPr>
        <w:tabs>
          <w:tab w:val="left" w:pos="1440"/>
          <w:tab w:val="right" w:pos="10224"/>
        </w:tabs>
        <w:ind w:right="447"/>
        <w:jc w:val="both"/>
        <w:rPr>
          <w:b/>
          <w:i/>
          <w:sz w:val="18"/>
          <w:szCs w:val="18"/>
          <w:lang w:val="en-GB"/>
        </w:rPr>
      </w:pPr>
      <w:r w:rsidRPr="006D61C2">
        <w:rPr>
          <w:i/>
          <w:iCs/>
          <w:sz w:val="18"/>
          <w:szCs w:val="18"/>
          <w:lang w:val="en-GB"/>
        </w:rPr>
        <w:t>(x months)</w:t>
      </w:r>
      <w:r w:rsidR="00335892" w:rsidRPr="00B35F22">
        <w:rPr>
          <w:b/>
          <w:i/>
          <w:sz w:val="18"/>
          <w:szCs w:val="18"/>
          <w:lang w:val="en-GB"/>
        </w:rPr>
        <w:tab/>
      </w:r>
      <w:r>
        <w:rPr>
          <w:b/>
          <w:i/>
          <w:sz w:val="18"/>
          <w:szCs w:val="18"/>
          <w:lang w:val="en-GB"/>
        </w:rPr>
        <w:t>Role</w:t>
      </w:r>
    </w:p>
    <w:p w14:paraId="6135F333" w14:textId="040B4A85" w:rsidR="000829D6" w:rsidRDefault="000829D6" w:rsidP="000829D6">
      <w:pPr>
        <w:numPr>
          <w:ilvl w:val="0"/>
          <w:numId w:val="1"/>
        </w:numPr>
        <w:tabs>
          <w:tab w:val="clear" w:pos="1728"/>
          <w:tab w:val="left" w:pos="1440"/>
          <w:tab w:val="right" w:pos="10224"/>
        </w:tabs>
        <w:ind w:right="3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Produced </w:t>
      </w:r>
    </w:p>
    <w:p w14:paraId="15C469B8" w14:textId="7B3A3B8B" w:rsidR="00947BDD" w:rsidRDefault="00947BDD" w:rsidP="0022772A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</w:rPr>
      </w:pPr>
      <w:r w:rsidRPr="0022772A">
        <w:rPr>
          <w:sz w:val="18"/>
          <w:szCs w:val="18"/>
        </w:rPr>
        <w:t>Supported</w:t>
      </w:r>
      <w:r w:rsidR="00AE449E" w:rsidRPr="0022772A">
        <w:rPr>
          <w:sz w:val="18"/>
          <w:szCs w:val="18"/>
        </w:rPr>
        <w:t xml:space="preserve"> </w:t>
      </w:r>
    </w:p>
    <w:p w14:paraId="4E93B365" w14:textId="40A0FDED" w:rsidR="00F40AA0" w:rsidRPr="00F40AA0" w:rsidRDefault="00F40AA0" w:rsidP="00F40AA0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Monitored</w:t>
      </w:r>
      <w:r w:rsidRPr="00B35F22">
        <w:rPr>
          <w:sz w:val="18"/>
          <w:szCs w:val="18"/>
          <w:lang w:val="en-GB"/>
        </w:rPr>
        <w:t xml:space="preserve"> </w:t>
      </w:r>
    </w:p>
    <w:p w14:paraId="6F73AEDE" w14:textId="4B380EEA" w:rsidR="00AE449E" w:rsidRPr="006D61C2" w:rsidRDefault="00947BDD" w:rsidP="006B5477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ind w:right="306"/>
        <w:jc w:val="both"/>
        <w:rPr>
          <w:sz w:val="18"/>
          <w:szCs w:val="18"/>
          <w:lang w:val="en-GB"/>
        </w:rPr>
      </w:pPr>
      <w:r w:rsidRPr="006D61C2">
        <w:rPr>
          <w:sz w:val="18"/>
          <w:szCs w:val="18"/>
        </w:rPr>
        <w:t xml:space="preserve">Contributed </w:t>
      </w:r>
    </w:p>
    <w:p w14:paraId="08423F36" w14:textId="77777777" w:rsidR="006D61C2" w:rsidRPr="006D61C2" w:rsidRDefault="006D61C2" w:rsidP="006D61C2">
      <w:pPr>
        <w:tabs>
          <w:tab w:val="left" w:pos="1440"/>
          <w:tab w:val="right" w:pos="10224"/>
        </w:tabs>
        <w:ind w:left="1440" w:right="306"/>
        <w:jc w:val="both"/>
        <w:rPr>
          <w:sz w:val="18"/>
          <w:szCs w:val="18"/>
          <w:lang w:val="en-GB"/>
        </w:rPr>
      </w:pPr>
    </w:p>
    <w:p w14:paraId="4D4B0582" w14:textId="625C3AAC" w:rsidR="004665C9" w:rsidRPr="006D61C2" w:rsidRDefault="006D61C2" w:rsidP="00A14773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Jan XX-Dec XX</w:t>
      </w:r>
      <w:r w:rsidR="004665C9" w:rsidRPr="006D61C2">
        <w:rPr>
          <w:sz w:val="18"/>
          <w:szCs w:val="18"/>
          <w:lang w:val="en-GB"/>
        </w:rPr>
        <w:tab/>
      </w:r>
      <w:r>
        <w:rPr>
          <w:b/>
          <w:smallCaps/>
          <w:sz w:val="18"/>
          <w:szCs w:val="18"/>
          <w:lang w:val="en-GB"/>
        </w:rPr>
        <w:t>Company</w:t>
      </w:r>
      <w:r w:rsidR="004665C9" w:rsidRPr="006D61C2">
        <w:rPr>
          <w:b/>
          <w:smallCaps/>
          <w:sz w:val="18"/>
          <w:szCs w:val="18"/>
          <w:lang w:val="en-GB"/>
        </w:rPr>
        <w:tab/>
        <w:t xml:space="preserve">   </w:t>
      </w:r>
      <w:r w:rsidRPr="006D61C2">
        <w:rPr>
          <w:sz w:val="18"/>
          <w:szCs w:val="18"/>
          <w:lang w:val="en-GB"/>
        </w:rPr>
        <w:t>City, Country</w:t>
      </w:r>
    </w:p>
    <w:p w14:paraId="521F38F2" w14:textId="09C2DCC2" w:rsidR="004665C9" w:rsidRPr="00B35F22" w:rsidRDefault="006D61C2" w:rsidP="00A14773">
      <w:pPr>
        <w:tabs>
          <w:tab w:val="left" w:pos="1440"/>
        </w:tabs>
        <w:jc w:val="both"/>
        <w:rPr>
          <w:b/>
          <w:i/>
          <w:sz w:val="18"/>
          <w:szCs w:val="18"/>
          <w:lang w:val="fr-FR"/>
        </w:rPr>
      </w:pPr>
      <w:r w:rsidRPr="006D61C2">
        <w:rPr>
          <w:i/>
          <w:iCs/>
          <w:sz w:val="18"/>
          <w:szCs w:val="18"/>
          <w:lang w:val="en-GB"/>
        </w:rPr>
        <w:t>(x months)</w:t>
      </w:r>
      <w:r w:rsidR="004665C9" w:rsidRPr="006D61C2">
        <w:rPr>
          <w:b/>
          <w:i/>
          <w:sz w:val="18"/>
          <w:szCs w:val="18"/>
          <w:lang w:val="en-GB"/>
        </w:rPr>
        <w:tab/>
      </w:r>
      <w:r>
        <w:rPr>
          <w:b/>
          <w:i/>
          <w:sz w:val="18"/>
          <w:szCs w:val="18"/>
          <w:lang w:val="en-GB"/>
        </w:rPr>
        <w:t>Role</w:t>
      </w:r>
    </w:p>
    <w:p w14:paraId="12D88B43" w14:textId="1EB19062" w:rsidR="004665C9" w:rsidRPr="00B35F22" w:rsidRDefault="004665C9" w:rsidP="00F76769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jc w:val="both"/>
        <w:rPr>
          <w:sz w:val="18"/>
          <w:szCs w:val="18"/>
          <w:lang w:val="en-GB"/>
        </w:rPr>
      </w:pPr>
      <w:r w:rsidRPr="00B35F22">
        <w:rPr>
          <w:sz w:val="18"/>
          <w:szCs w:val="18"/>
          <w:lang w:val="en-GB"/>
        </w:rPr>
        <w:t>Analy</w:t>
      </w:r>
      <w:r w:rsidR="00CF45BF" w:rsidRPr="00B35F22">
        <w:rPr>
          <w:sz w:val="18"/>
          <w:szCs w:val="18"/>
          <w:lang w:val="en-GB"/>
        </w:rPr>
        <w:t>s</w:t>
      </w:r>
      <w:r w:rsidRPr="00B35F22">
        <w:rPr>
          <w:sz w:val="18"/>
          <w:szCs w:val="18"/>
          <w:lang w:val="en-GB"/>
        </w:rPr>
        <w:t xml:space="preserve">ed </w:t>
      </w:r>
    </w:p>
    <w:p w14:paraId="629F3E63" w14:textId="3B791F8E" w:rsidR="00B35F22" w:rsidRDefault="006D61C2" w:rsidP="007A1F84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Built</w:t>
      </w:r>
    </w:p>
    <w:p w14:paraId="432F6042" w14:textId="7EE395C4" w:rsidR="006D61C2" w:rsidRDefault="006D61C2" w:rsidP="007A1F84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Managed</w:t>
      </w:r>
    </w:p>
    <w:p w14:paraId="123DDF1F" w14:textId="549CC0FB" w:rsidR="006D61C2" w:rsidRPr="007A1F84" w:rsidRDefault="006D61C2" w:rsidP="007A1F84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Created</w:t>
      </w:r>
    </w:p>
    <w:p w14:paraId="06DE2571" w14:textId="77777777" w:rsidR="006D61C2" w:rsidRPr="00B35F22" w:rsidRDefault="006D61C2" w:rsidP="006D61C2">
      <w:pPr>
        <w:tabs>
          <w:tab w:val="left" w:pos="1440"/>
        </w:tabs>
        <w:jc w:val="both"/>
        <w:rPr>
          <w:i/>
          <w:sz w:val="18"/>
          <w:szCs w:val="18"/>
        </w:rPr>
      </w:pPr>
    </w:p>
    <w:p w14:paraId="134F225E" w14:textId="41727849" w:rsidR="006D61C2" w:rsidRDefault="006D61C2" w:rsidP="006D61C2">
      <w:pPr>
        <w:pBdr>
          <w:top w:val="single" w:sz="8" w:space="4" w:color="auto"/>
        </w:pBdr>
        <w:tabs>
          <w:tab w:val="left" w:pos="1440"/>
          <w:tab w:val="right" w:pos="10224"/>
        </w:tabs>
        <w:jc w:val="both"/>
        <w:rPr>
          <w:b/>
          <w:smallCaps/>
          <w:sz w:val="20"/>
          <w:szCs w:val="20"/>
          <w:lang w:val="en-GB"/>
        </w:rPr>
      </w:pPr>
      <w:r>
        <w:rPr>
          <w:b/>
          <w:smallCaps/>
          <w:sz w:val="20"/>
          <w:szCs w:val="20"/>
          <w:lang w:val="en-GB"/>
        </w:rPr>
        <w:t>Academic Projects</w:t>
      </w:r>
    </w:p>
    <w:p w14:paraId="5DE61A1B" w14:textId="29F1BCA9" w:rsidR="006D61C2" w:rsidRPr="00B35F22" w:rsidRDefault="006D61C2" w:rsidP="006D61C2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Jan XX-Dec XX</w:t>
      </w:r>
      <w:r w:rsidRPr="00B35F22">
        <w:rPr>
          <w:sz w:val="18"/>
          <w:szCs w:val="18"/>
          <w:lang w:val="en-GB"/>
        </w:rPr>
        <w:tab/>
      </w:r>
      <w:r>
        <w:rPr>
          <w:b/>
          <w:smallCaps/>
          <w:sz w:val="18"/>
          <w:szCs w:val="18"/>
          <w:lang w:val="en-GB"/>
        </w:rPr>
        <w:t>Project Name</w:t>
      </w:r>
      <w:r w:rsidRPr="00B35F22">
        <w:rPr>
          <w:b/>
          <w:smallCaps/>
          <w:sz w:val="18"/>
          <w:szCs w:val="18"/>
          <w:lang w:val="en-GB"/>
        </w:rPr>
        <w:tab/>
      </w:r>
      <w:r w:rsidRPr="00B35F22">
        <w:rPr>
          <w:b/>
          <w:bCs/>
          <w:smallCaps/>
          <w:sz w:val="18"/>
          <w:szCs w:val="18"/>
          <w:lang w:val="en-GB"/>
        </w:rPr>
        <w:t xml:space="preserve">   </w:t>
      </w:r>
      <w:r>
        <w:rPr>
          <w:b/>
          <w:bCs/>
          <w:smallCaps/>
          <w:sz w:val="18"/>
          <w:szCs w:val="18"/>
          <w:lang w:val="en-GB"/>
        </w:rPr>
        <w:t xml:space="preserve">    </w:t>
      </w:r>
      <w:r w:rsidRPr="006D61C2">
        <w:rPr>
          <w:sz w:val="18"/>
          <w:szCs w:val="18"/>
          <w:lang w:val="en-GB"/>
        </w:rPr>
        <w:t>City, Country</w:t>
      </w:r>
    </w:p>
    <w:p w14:paraId="5F847338" w14:textId="4D66302A" w:rsidR="006D61C2" w:rsidRPr="00B35F22" w:rsidRDefault="006D61C2" w:rsidP="006D61C2">
      <w:pPr>
        <w:tabs>
          <w:tab w:val="left" w:pos="1440"/>
          <w:tab w:val="right" w:pos="10224"/>
        </w:tabs>
        <w:ind w:right="447"/>
        <w:jc w:val="both"/>
        <w:rPr>
          <w:b/>
          <w:i/>
          <w:sz w:val="18"/>
          <w:szCs w:val="18"/>
          <w:lang w:val="en-GB"/>
        </w:rPr>
      </w:pPr>
      <w:r w:rsidRPr="006D61C2">
        <w:rPr>
          <w:i/>
          <w:iCs/>
          <w:sz w:val="18"/>
          <w:szCs w:val="18"/>
          <w:lang w:val="en-GB"/>
        </w:rPr>
        <w:t>(x months)</w:t>
      </w:r>
      <w:r w:rsidRPr="00B35F22">
        <w:rPr>
          <w:b/>
          <w:i/>
          <w:sz w:val="18"/>
          <w:szCs w:val="18"/>
          <w:lang w:val="en-GB"/>
        </w:rPr>
        <w:tab/>
      </w:r>
      <w:r>
        <w:rPr>
          <w:b/>
          <w:i/>
          <w:sz w:val="18"/>
          <w:szCs w:val="18"/>
          <w:lang w:val="en-GB"/>
        </w:rPr>
        <w:t>School/Company/Society</w:t>
      </w:r>
    </w:p>
    <w:p w14:paraId="77451D62" w14:textId="77777777" w:rsidR="006D61C2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</w:rPr>
      </w:pPr>
      <w:r>
        <w:rPr>
          <w:sz w:val="18"/>
          <w:szCs w:val="18"/>
        </w:rPr>
        <w:t>E</w:t>
      </w:r>
      <w:r w:rsidRPr="004C6C2E">
        <w:rPr>
          <w:sz w:val="18"/>
          <w:szCs w:val="18"/>
        </w:rPr>
        <w:t>xecuted</w:t>
      </w:r>
      <w:r>
        <w:rPr>
          <w:sz w:val="18"/>
          <w:szCs w:val="18"/>
        </w:rPr>
        <w:t xml:space="preserve"> </w:t>
      </w:r>
    </w:p>
    <w:p w14:paraId="318523FA" w14:textId="77777777" w:rsidR="006D61C2" w:rsidRPr="0087023C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>
        <w:rPr>
          <w:sz w:val="18"/>
          <w:szCs w:val="18"/>
        </w:rPr>
        <w:t>Sustained</w:t>
      </w:r>
    </w:p>
    <w:p w14:paraId="5BC1EC89" w14:textId="77777777" w:rsidR="006D61C2" w:rsidRPr="00777F8A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 w:rsidRPr="0022772A">
        <w:rPr>
          <w:sz w:val="18"/>
          <w:szCs w:val="18"/>
        </w:rPr>
        <w:t xml:space="preserve">Utilized </w:t>
      </w:r>
    </w:p>
    <w:p w14:paraId="15555D04" w14:textId="4399F179" w:rsidR="006D61C2" w:rsidRPr="006D61C2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ind w:right="306"/>
        <w:jc w:val="both"/>
        <w:rPr>
          <w:sz w:val="18"/>
          <w:szCs w:val="18"/>
          <w:lang w:val="en-GB"/>
        </w:rPr>
      </w:pPr>
      <w:r w:rsidRPr="006D61C2">
        <w:rPr>
          <w:sz w:val="18"/>
          <w:szCs w:val="18"/>
        </w:rPr>
        <w:t xml:space="preserve">Developed </w:t>
      </w:r>
    </w:p>
    <w:p w14:paraId="774A7F22" w14:textId="77777777" w:rsidR="006D61C2" w:rsidRPr="006D61C2" w:rsidRDefault="006D61C2" w:rsidP="006D61C2">
      <w:pPr>
        <w:tabs>
          <w:tab w:val="left" w:pos="1440"/>
          <w:tab w:val="right" w:pos="10224"/>
        </w:tabs>
        <w:ind w:left="1440" w:right="306"/>
        <w:jc w:val="both"/>
        <w:rPr>
          <w:sz w:val="18"/>
          <w:szCs w:val="18"/>
          <w:lang w:val="en-GB"/>
        </w:rPr>
      </w:pPr>
    </w:p>
    <w:p w14:paraId="2E399BD3" w14:textId="77777777" w:rsidR="006D61C2" w:rsidRPr="00B35F22" w:rsidRDefault="006D61C2" w:rsidP="006D61C2">
      <w:pPr>
        <w:tabs>
          <w:tab w:val="left" w:pos="1440"/>
          <w:tab w:val="right" w:pos="10348"/>
        </w:tabs>
        <w:spacing w:before="60"/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Jan XX-Dec XX</w:t>
      </w:r>
      <w:r w:rsidRPr="00B35F22">
        <w:rPr>
          <w:sz w:val="18"/>
          <w:szCs w:val="18"/>
          <w:lang w:val="en-GB"/>
        </w:rPr>
        <w:tab/>
      </w:r>
      <w:r>
        <w:rPr>
          <w:b/>
          <w:smallCaps/>
          <w:sz w:val="18"/>
          <w:szCs w:val="18"/>
          <w:lang w:val="en-GB"/>
        </w:rPr>
        <w:t>Project Name</w:t>
      </w:r>
      <w:r w:rsidRPr="00B35F22">
        <w:rPr>
          <w:b/>
          <w:smallCaps/>
          <w:sz w:val="18"/>
          <w:szCs w:val="18"/>
          <w:lang w:val="en-GB"/>
        </w:rPr>
        <w:tab/>
      </w:r>
      <w:r w:rsidRPr="00B35F22">
        <w:rPr>
          <w:b/>
          <w:bCs/>
          <w:smallCaps/>
          <w:sz w:val="18"/>
          <w:szCs w:val="18"/>
          <w:lang w:val="en-GB"/>
        </w:rPr>
        <w:t xml:space="preserve">   </w:t>
      </w:r>
      <w:r>
        <w:rPr>
          <w:b/>
          <w:bCs/>
          <w:smallCaps/>
          <w:sz w:val="18"/>
          <w:szCs w:val="18"/>
          <w:lang w:val="en-GB"/>
        </w:rPr>
        <w:t xml:space="preserve">    </w:t>
      </w:r>
      <w:r w:rsidRPr="006D61C2">
        <w:rPr>
          <w:sz w:val="18"/>
          <w:szCs w:val="18"/>
          <w:lang w:val="en-GB"/>
        </w:rPr>
        <w:t>City, Country</w:t>
      </w:r>
    </w:p>
    <w:p w14:paraId="731BBE33" w14:textId="52BFC327" w:rsidR="006D61C2" w:rsidRPr="00B35F22" w:rsidRDefault="006D61C2" w:rsidP="006D61C2">
      <w:pPr>
        <w:tabs>
          <w:tab w:val="left" w:pos="1440"/>
          <w:tab w:val="right" w:pos="10224"/>
        </w:tabs>
        <w:ind w:right="447"/>
        <w:jc w:val="both"/>
        <w:rPr>
          <w:b/>
          <w:i/>
          <w:sz w:val="18"/>
          <w:szCs w:val="18"/>
          <w:lang w:val="en-GB"/>
        </w:rPr>
      </w:pPr>
      <w:r w:rsidRPr="006D61C2">
        <w:rPr>
          <w:i/>
          <w:iCs/>
          <w:sz w:val="18"/>
          <w:szCs w:val="18"/>
          <w:lang w:val="en-GB"/>
        </w:rPr>
        <w:t>(x months)</w:t>
      </w:r>
      <w:r w:rsidRPr="00B35F22">
        <w:rPr>
          <w:b/>
          <w:i/>
          <w:sz w:val="18"/>
          <w:szCs w:val="18"/>
          <w:lang w:val="en-GB"/>
        </w:rPr>
        <w:tab/>
      </w:r>
      <w:r>
        <w:rPr>
          <w:b/>
          <w:i/>
          <w:sz w:val="18"/>
          <w:szCs w:val="18"/>
          <w:lang w:val="en-GB"/>
        </w:rPr>
        <w:t>School/Company/Society</w:t>
      </w:r>
    </w:p>
    <w:p w14:paraId="0A5C8E7C" w14:textId="77777777" w:rsidR="006D61C2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</w:rPr>
      </w:pPr>
      <w:r>
        <w:rPr>
          <w:sz w:val="18"/>
          <w:szCs w:val="18"/>
        </w:rPr>
        <w:t>E</w:t>
      </w:r>
      <w:r w:rsidRPr="004C6C2E">
        <w:rPr>
          <w:sz w:val="18"/>
          <w:szCs w:val="18"/>
        </w:rPr>
        <w:t>xecuted</w:t>
      </w:r>
      <w:r>
        <w:rPr>
          <w:sz w:val="18"/>
          <w:szCs w:val="18"/>
        </w:rPr>
        <w:t xml:space="preserve"> </w:t>
      </w:r>
    </w:p>
    <w:p w14:paraId="1BD2EA84" w14:textId="77777777" w:rsidR="006D61C2" w:rsidRPr="0087023C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>
        <w:rPr>
          <w:sz w:val="18"/>
          <w:szCs w:val="18"/>
        </w:rPr>
        <w:t>Sustained</w:t>
      </w:r>
    </w:p>
    <w:p w14:paraId="057B77AA" w14:textId="77777777" w:rsidR="006D61C2" w:rsidRPr="00777F8A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06"/>
        </w:tabs>
        <w:ind w:right="306"/>
        <w:jc w:val="both"/>
        <w:rPr>
          <w:sz w:val="18"/>
          <w:szCs w:val="18"/>
          <w:lang w:val="en-GB"/>
        </w:rPr>
      </w:pPr>
      <w:r w:rsidRPr="0022772A">
        <w:rPr>
          <w:sz w:val="18"/>
          <w:szCs w:val="18"/>
        </w:rPr>
        <w:t xml:space="preserve">Utilized </w:t>
      </w:r>
    </w:p>
    <w:p w14:paraId="10DC2A2B" w14:textId="17334C0A" w:rsidR="006D61C2" w:rsidRPr="006D61C2" w:rsidRDefault="006D61C2" w:rsidP="006D61C2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ind w:right="306"/>
        <w:jc w:val="both"/>
        <w:rPr>
          <w:sz w:val="18"/>
          <w:szCs w:val="18"/>
          <w:lang w:val="en-GB"/>
        </w:rPr>
      </w:pPr>
      <w:r w:rsidRPr="006D61C2">
        <w:rPr>
          <w:sz w:val="18"/>
          <w:szCs w:val="18"/>
        </w:rPr>
        <w:t xml:space="preserve">Developed </w:t>
      </w:r>
    </w:p>
    <w:p w14:paraId="1A5CB60F" w14:textId="77777777" w:rsidR="006D61C2" w:rsidRPr="006D61C2" w:rsidRDefault="006D61C2" w:rsidP="006D61C2">
      <w:pPr>
        <w:tabs>
          <w:tab w:val="left" w:pos="1440"/>
          <w:tab w:val="right" w:pos="10224"/>
        </w:tabs>
        <w:ind w:left="1728" w:right="306"/>
        <w:jc w:val="both"/>
        <w:rPr>
          <w:sz w:val="18"/>
          <w:szCs w:val="18"/>
          <w:lang w:val="en-GB"/>
        </w:rPr>
      </w:pPr>
    </w:p>
    <w:p w14:paraId="6554D336" w14:textId="1613EC1A" w:rsidR="004A6576" w:rsidRPr="00286C8A" w:rsidRDefault="004A6576" w:rsidP="00CD5599">
      <w:pPr>
        <w:pBdr>
          <w:top w:val="single" w:sz="8" w:space="1" w:color="auto"/>
        </w:pBdr>
        <w:tabs>
          <w:tab w:val="left" w:pos="1440"/>
          <w:tab w:val="right" w:pos="10224"/>
        </w:tabs>
        <w:jc w:val="both"/>
        <w:rPr>
          <w:b/>
          <w:smallCaps/>
          <w:sz w:val="20"/>
          <w:szCs w:val="20"/>
          <w:lang w:val="en-GB"/>
        </w:rPr>
      </w:pPr>
      <w:r w:rsidRPr="00286C8A">
        <w:rPr>
          <w:b/>
          <w:smallCaps/>
          <w:sz w:val="20"/>
          <w:szCs w:val="20"/>
          <w:lang w:val="en-GB"/>
        </w:rPr>
        <w:t>Language &amp; Skills</w:t>
      </w:r>
    </w:p>
    <w:p w14:paraId="0237AD97" w14:textId="2F494B47" w:rsidR="00F36592" w:rsidRPr="00B35F22" w:rsidRDefault="0058496C" w:rsidP="00D918EA">
      <w:pPr>
        <w:numPr>
          <w:ilvl w:val="0"/>
          <w:numId w:val="1"/>
        </w:numPr>
        <w:tabs>
          <w:tab w:val="clear" w:pos="1728"/>
          <w:tab w:val="num" w:pos="1701"/>
        </w:tabs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Certifications: Bloomberg </w:t>
      </w:r>
      <w:r w:rsidR="003C5C40" w:rsidRPr="00B35F22">
        <w:rPr>
          <w:b/>
          <w:bCs/>
          <w:sz w:val="18"/>
          <w:szCs w:val="18"/>
        </w:rPr>
        <w:t>Market Concept (BMC)</w:t>
      </w:r>
      <w:r w:rsidR="003C5C40" w:rsidRPr="00B35F22">
        <w:rPr>
          <w:sz w:val="18"/>
          <w:szCs w:val="18"/>
        </w:rPr>
        <w:t xml:space="preserve"> – Issued October 2020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>…</w:t>
      </w:r>
    </w:p>
    <w:p w14:paraId="2D0B2DB5" w14:textId="012B9727" w:rsidR="00F36592" w:rsidRPr="00B35F22" w:rsidRDefault="00F36592" w:rsidP="00D918EA">
      <w:pPr>
        <w:numPr>
          <w:ilvl w:val="0"/>
          <w:numId w:val="1"/>
        </w:numPr>
        <w:tabs>
          <w:tab w:val="clear" w:pos="1728"/>
          <w:tab w:val="num" w:pos="1701"/>
        </w:tabs>
        <w:jc w:val="both"/>
        <w:rPr>
          <w:b/>
          <w:sz w:val="18"/>
          <w:szCs w:val="18"/>
        </w:rPr>
      </w:pPr>
      <w:r w:rsidRPr="00B35F22">
        <w:rPr>
          <w:b/>
          <w:bCs/>
          <w:sz w:val="18"/>
          <w:szCs w:val="18"/>
        </w:rPr>
        <w:t>Native</w:t>
      </w:r>
      <w:r w:rsidRPr="00B35F22">
        <w:rPr>
          <w:sz w:val="18"/>
          <w:szCs w:val="18"/>
        </w:rPr>
        <w:t xml:space="preserve"> in French, </w:t>
      </w:r>
      <w:r w:rsidRPr="00B35F22">
        <w:rPr>
          <w:b/>
          <w:bCs/>
          <w:sz w:val="18"/>
          <w:szCs w:val="18"/>
        </w:rPr>
        <w:t>Fluent</w:t>
      </w:r>
      <w:r w:rsidRPr="00B35F22">
        <w:rPr>
          <w:sz w:val="18"/>
          <w:szCs w:val="18"/>
          <w:lang w:val="en-GB"/>
        </w:rPr>
        <w:t xml:space="preserve"> </w:t>
      </w:r>
      <w:proofErr w:type="gramStart"/>
      <w:r w:rsidRPr="00B35F22">
        <w:rPr>
          <w:sz w:val="18"/>
          <w:szCs w:val="18"/>
          <w:lang w:val="en-GB"/>
        </w:rPr>
        <w:t>in ,</w:t>
      </w:r>
      <w:proofErr w:type="gramEnd"/>
      <w:r w:rsidRPr="00B35F22">
        <w:rPr>
          <w:sz w:val="18"/>
          <w:szCs w:val="18"/>
          <w:lang w:val="en-GB"/>
        </w:rPr>
        <w:t xml:space="preserve"> </w:t>
      </w:r>
      <w:r w:rsidR="00171792">
        <w:rPr>
          <w:b/>
          <w:bCs/>
          <w:sz w:val="18"/>
          <w:szCs w:val="18"/>
          <w:lang w:val="en-GB"/>
        </w:rPr>
        <w:t xml:space="preserve">Conversational </w:t>
      </w:r>
      <w:r w:rsidR="00171792" w:rsidRPr="00171792">
        <w:rPr>
          <w:sz w:val="18"/>
          <w:szCs w:val="18"/>
          <w:lang w:val="en-GB"/>
        </w:rPr>
        <w:t xml:space="preserve">in </w:t>
      </w:r>
    </w:p>
    <w:p w14:paraId="4CCDA52C" w14:textId="409AB076" w:rsidR="00A751D4" w:rsidRPr="00A751D4" w:rsidRDefault="004A6576" w:rsidP="00A751D4">
      <w:pPr>
        <w:numPr>
          <w:ilvl w:val="0"/>
          <w:numId w:val="1"/>
        </w:numPr>
        <w:tabs>
          <w:tab w:val="clear" w:pos="1728"/>
          <w:tab w:val="num" w:pos="1701"/>
        </w:tabs>
        <w:jc w:val="both"/>
        <w:rPr>
          <w:b/>
          <w:smallCaps/>
          <w:sz w:val="18"/>
          <w:szCs w:val="18"/>
        </w:rPr>
      </w:pPr>
      <w:r w:rsidRPr="00B35F22">
        <w:rPr>
          <w:b/>
          <w:sz w:val="18"/>
          <w:szCs w:val="18"/>
        </w:rPr>
        <w:t>Computer skills</w:t>
      </w:r>
      <w:r w:rsidRPr="00B35F22">
        <w:rPr>
          <w:sz w:val="18"/>
          <w:szCs w:val="18"/>
        </w:rPr>
        <w:t xml:space="preserve">: </w:t>
      </w:r>
      <w:r w:rsidR="0058496C">
        <w:rPr>
          <w:sz w:val="18"/>
          <w:szCs w:val="18"/>
        </w:rPr>
        <w:t xml:space="preserve">programming languages, </w:t>
      </w:r>
      <w:proofErr w:type="spellStart"/>
      <w:r w:rsidR="0058496C">
        <w:rPr>
          <w:sz w:val="18"/>
          <w:szCs w:val="18"/>
        </w:rPr>
        <w:t>softwares</w:t>
      </w:r>
      <w:proofErr w:type="spellEnd"/>
    </w:p>
    <w:p w14:paraId="181537D9" w14:textId="77777777" w:rsidR="00256801" w:rsidRDefault="00256801" w:rsidP="003F0148">
      <w:pPr>
        <w:tabs>
          <w:tab w:val="left" w:pos="1440"/>
          <w:tab w:val="right" w:pos="10224"/>
        </w:tabs>
        <w:jc w:val="both"/>
        <w:rPr>
          <w:color w:val="000000"/>
          <w:sz w:val="18"/>
          <w:szCs w:val="18"/>
        </w:rPr>
      </w:pPr>
    </w:p>
    <w:p w14:paraId="5FCE8F92" w14:textId="7FBA30D9" w:rsidR="004A6576" w:rsidRPr="00286C8A" w:rsidRDefault="00EA01D9" w:rsidP="00CD5599">
      <w:pPr>
        <w:pBdr>
          <w:top w:val="single" w:sz="8" w:space="1" w:color="auto"/>
        </w:pBdr>
        <w:tabs>
          <w:tab w:val="left" w:pos="1440"/>
          <w:tab w:val="right" w:pos="10224"/>
        </w:tabs>
        <w:jc w:val="both"/>
        <w:rPr>
          <w:b/>
          <w:smallCaps/>
          <w:sz w:val="20"/>
          <w:szCs w:val="20"/>
        </w:rPr>
      </w:pPr>
      <w:r w:rsidRPr="00286C8A">
        <w:rPr>
          <w:b/>
          <w:smallCaps/>
          <w:sz w:val="20"/>
          <w:szCs w:val="20"/>
        </w:rPr>
        <w:t>Activities &amp; Interest</w:t>
      </w:r>
    </w:p>
    <w:p w14:paraId="5191EB4A" w14:textId="4D4EC6FA" w:rsidR="006059B7" w:rsidRDefault="00DF0302" w:rsidP="0022772A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ind w:right="306"/>
        <w:jc w:val="both"/>
        <w:rPr>
          <w:sz w:val="18"/>
          <w:szCs w:val="18"/>
        </w:rPr>
      </w:pPr>
      <w:r w:rsidRPr="0022772A">
        <w:rPr>
          <w:b/>
          <w:bCs/>
          <w:sz w:val="18"/>
          <w:szCs w:val="18"/>
        </w:rPr>
        <w:t>French Federation of Debate and Eloquence</w:t>
      </w:r>
      <w:r w:rsidRPr="0022772A">
        <w:rPr>
          <w:sz w:val="18"/>
          <w:szCs w:val="18"/>
        </w:rPr>
        <w:t>, French Debate Championship</w:t>
      </w:r>
      <w:r w:rsidR="006154D0" w:rsidRPr="0022772A">
        <w:rPr>
          <w:sz w:val="18"/>
          <w:szCs w:val="18"/>
        </w:rPr>
        <w:t xml:space="preserve"> </w:t>
      </w:r>
      <w:r w:rsidR="002A68D2" w:rsidRPr="0022772A">
        <w:rPr>
          <w:sz w:val="18"/>
          <w:szCs w:val="18"/>
        </w:rPr>
        <w:t>quarterfinalist</w:t>
      </w:r>
      <w:r w:rsidRPr="0022772A">
        <w:rPr>
          <w:sz w:val="18"/>
          <w:szCs w:val="18"/>
        </w:rPr>
        <w:t>,</w:t>
      </w:r>
      <w:r w:rsidR="009955AE" w:rsidRPr="0022772A">
        <w:rPr>
          <w:sz w:val="18"/>
          <w:szCs w:val="18"/>
        </w:rPr>
        <w:t xml:space="preserve"> </w:t>
      </w:r>
      <w:r w:rsidR="009955AE" w:rsidRPr="00B35F22">
        <w:rPr>
          <w:sz w:val="18"/>
          <w:szCs w:val="18"/>
        </w:rPr>
        <w:t>planned the preparation for the national championship, trained +30 students on public speaking skills</w:t>
      </w:r>
      <w:r w:rsidR="009955AE">
        <w:rPr>
          <w:sz w:val="18"/>
          <w:szCs w:val="18"/>
        </w:rPr>
        <w:t xml:space="preserve"> and</w:t>
      </w:r>
      <w:r w:rsidRPr="0022772A">
        <w:rPr>
          <w:sz w:val="18"/>
          <w:szCs w:val="18"/>
        </w:rPr>
        <w:t xml:space="preserve"> </w:t>
      </w:r>
      <w:r w:rsidR="002A68D2" w:rsidRPr="0022772A">
        <w:rPr>
          <w:sz w:val="18"/>
          <w:szCs w:val="18"/>
        </w:rPr>
        <w:t>performed</w:t>
      </w:r>
      <w:r w:rsidRPr="0022772A">
        <w:rPr>
          <w:sz w:val="18"/>
          <w:szCs w:val="18"/>
        </w:rPr>
        <w:t xml:space="preserve"> 12 speeches, 500 people attending</w:t>
      </w:r>
    </w:p>
    <w:p w14:paraId="41DBA11C" w14:textId="39B8F6FF" w:rsidR="0058496C" w:rsidRDefault="0058496C" w:rsidP="0022772A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ind w:right="306"/>
        <w:jc w:val="both"/>
        <w:rPr>
          <w:sz w:val="18"/>
          <w:szCs w:val="18"/>
        </w:rPr>
      </w:pPr>
      <w:r>
        <w:rPr>
          <w:sz w:val="18"/>
          <w:szCs w:val="18"/>
        </w:rPr>
        <w:t>Societie</w:t>
      </w:r>
      <w:r w:rsidR="0090003D">
        <w:rPr>
          <w:sz w:val="18"/>
          <w:szCs w:val="18"/>
        </w:rPr>
        <w:t>s</w:t>
      </w:r>
    </w:p>
    <w:p w14:paraId="69CA54E3" w14:textId="4A170C9B" w:rsidR="0090003D" w:rsidRPr="0090003D" w:rsidRDefault="0090003D" w:rsidP="0090003D">
      <w:pPr>
        <w:numPr>
          <w:ilvl w:val="0"/>
          <w:numId w:val="1"/>
        </w:numPr>
        <w:tabs>
          <w:tab w:val="clear" w:pos="1728"/>
          <w:tab w:val="left" w:pos="1440"/>
          <w:tab w:val="num" w:pos="1701"/>
          <w:tab w:val="right" w:pos="10224"/>
        </w:tabs>
        <w:ind w:right="306"/>
        <w:jc w:val="both"/>
        <w:rPr>
          <w:sz w:val="18"/>
          <w:szCs w:val="18"/>
        </w:rPr>
      </w:pPr>
      <w:r>
        <w:rPr>
          <w:sz w:val="18"/>
          <w:szCs w:val="18"/>
        </w:rPr>
        <w:t>Sports</w:t>
      </w:r>
    </w:p>
    <w:sectPr w:rsidR="0090003D" w:rsidRPr="0090003D" w:rsidSect="007666FA">
      <w:pgSz w:w="12240" w:h="15840" w:code="1"/>
      <w:pgMar w:top="284" w:right="758" w:bottom="28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A5DDF" w14:textId="77777777" w:rsidR="00766D04" w:rsidRDefault="00766D04" w:rsidP="00CD5599">
      <w:r>
        <w:separator/>
      </w:r>
    </w:p>
  </w:endnote>
  <w:endnote w:type="continuationSeparator" w:id="0">
    <w:p w14:paraId="5CD080A9" w14:textId="77777777" w:rsidR="00766D04" w:rsidRDefault="00766D04" w:rsidP="00CD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3198" w14:textId="77777777" w:rsidR="00766D04" w:rsidRDefault="00766D04" w:rsidP="00CD5599">
      <w:r>
        <w:separator/>
      </w:r>
    </w:p>
  </w:footnote>
  <w:footnote w:type="continuationSeparator" w:id="0">
    <w:p w14:paraId="43CF2D67" w14:textId="77777777" w:rsidR="00766D04" w:rsidRDefault="00766D04" w:rsidP="00CD5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A50"/>
    <w:multiLevelType w:val="hybridMultilevel"/>
    <w:tmpl w:val="591850F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702E3B"/>
    <w:multiLevelType w:val="multilevel"/>
    <w:tmpl w:val="93D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2143B2"/>
    <w:multiLevelType w:val="hybridMultilevel"/>
    <w:tmpl w:val="73867BCC"/>
    <w:lvl w:ilvl="0" w:tplc="9E245F96">
      <w:start w:val="1"/>
      <w:numFmt w:val="bullet"/>
      <w:lvlText w:val=""/>
      <w:lvlJc w:val="left"/>
      <w:pPr>
        <w:tabs>
          <w:tab w:val="num" w:pos="1728"/>
        </w:tabs>
        <w:ind w:left="1728" w:hanging="288"/>
      </w:pPr>
      <w:rPr>
        <w:rFonts w:ascii="Wingdings" w:hAnsi="Wingdings" w:hint="default"/>
        <w:sz w:val="22"/>
        <w:szCs w:val="22"/>
        <w:lang w:val="en-US"/>
      </w:rPr>
    </w:lvl>
    <w:lvl w:ilvl="1" w:tplc="04090003" w:tentative="1">
      <w:start w:val="1"/>
      <w:numFmt w:val="bullet"/>
      <w:lvlText w:val="o"/>
      <w:lvlJc w:val="left"/>
      <w:pPr>
        <w:tabs>
          <w:tab w:val="num" w:pos="2736"/>
        </w:tabs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76"/>
        </w:tabs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36"/>
        </w:tabs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56"/>
        </w:tabs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76"/>
        </w:tabs>
        <w:ind w:left="7776" w:hanging="360"/>
      </w:pPr>
      <w:rPr>
        <w:rFonts w:ascii="Wingdings" w:hAnsi="Wingdings" w:hint="default"/>
      </w:rPr>
    </w:lvl>
  </w:abstractNum>
  <w:abstractNum w:abstractNumId="3" w15:restartNumberingAfterBreak="0">
    <w:nsid w:val="454B08F9"/>
    <w:multiLevelType w:val="hybridMultilevel"/>
    <w:tmpl w:val="177C3762"/>
    <w:lvl w:ilvl="0" w:tplc="CC929950">
      <w:start w:val="1"/>
      <w:numFmt w:val="bullet"/>
      <w:lvlText w:val=""/>
      <w:lvlJc w:val="left"/>
      <w:pPr>
        <w:tabs>
          <w:tab w:val="num" w:pos="432"/>
        </w:tabs>
        <w:ind w:left="432" w:hanging="288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1717E"/>
    <w:multiLevelType w:val="hybridMultilevel"/>
    <w:tmpl w:val="80247144"/>
    <w:lvl w:ilvl="0" w:tplc="04090005">
      <w:start w:val="1"/>
      <w:numFmt w:val="bullet"/>
      <w:lvlText w:val=""/>
      <w:lvlJc w:val="left"/>
      <w:pPr>
        <w:tabs>
          <w:tab w:val="num" w:pos="432"/>
        </w:tabs>
        <w:ind w:left="432" w:hanging="288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860330">
    <w:abstractNumId w:val="2"/>
  </w:num>
  <w:num w:numId="2" w16cid:durableId="1470586224">
    <w:abstractNumId w:val="0"/>
  </w:num>
  <w:num w:numId="3" w16cid:durableId="1337613968">
    <w:abstractNumId w:val="4"/>
  </w:num>
  <w:num w:numId="4" w16cid:durableId="666831648">
    <w:abstractNumId w:val="3"/>
  </w:num>
  <w:num w:numId="5" w16cid:durableId="1662613270">
    <w:abstractNumId w:val="2"/>
  </w:num>
  <w:num w:numId="6" w16cid:durableId="840773640">
    <w:abstractNumId w:val="1"/>
  </w:num>
  <w:num w:numId="7" w16cid:durableId="1041830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D4"/>
    <w:rsid w:val="00010929"/>
    <w:rsid w:val="000132FB"/>
    <w:rsid w:val="00016F3F"/>
    <w:rsid w:val="00020827"/>
    <w:rsid w:val="000230D4"/>
    <w:rsid w:val="00024F8A"/>
    <w:rsid w:val="00025E20"/>
    <w:rsid w:val="00027E19"/>
    <w:rsid w:val="00042026"/>
    <w:rsid w:val="00047FCA"/>
    <w:rsid w:val="00055575"/>
    <w:rsid w:val="0005614F"/>
    <w:rsid w:val="000567AF"/>
    <w:rsid w:val="00065631"/>
    <w:rsid w:val="000675EA"/>
    <w:rsid w:val="00071D27"/>
    <w:rsid w:val="000829D6"/>
    <w:rsid w:val="0008592E"/>
    <w:rsid w:val="00085BDB"/>
    <w:rsid w:val="000A5AE3"/>
    <w:rsid w:val="000A78E5"/>
    <w:rsid w:val="000B1013"/>
    <w:rsid w:val="000C5C0B"/>
    <w:rsid w:val="000C5E32"/>
    <w:rsid w:val="000E32A5"/>
    <w:rsid w:val="000E3A50"/>
    <w:rsid w:val="000F0A1F"/>
    <w:rsid w:val="000F0D7F"/>
    <w:rsid w:val="000F3475"/>
    <w:rsid w:val="000F5B54"/>
    <w:rsid w:val="000F5F46"/>
    <w:rsid w:val="00101AF0"/>
    <w:rsid w:val="00107E4B"/>
    <w:rsid w:val="00120556"/>
    <w:rsid w:val="00137E88"/>
    <w:rsid w:val="00147210"/>
    <w:rsid w:val="00147865"/>
    <w:rsid w:val="001629FC"/>
    <w:rsid w:val="00162EBB"/>
    <w:rsid w:val="00171792"/>
    <w:rsid w:val="001742F1"/>
    <w:rsid w:val="00176DA4"/>
    <w:rsid w:val="001777DF"/>
    <w:rsid w:val="00183A8C"/>
    <w:rsid w:val="00195AAC"/>
    <w:rsid w:val="001A0E25"/>
    <w:rsid w:val="001A5D91"/>
    <w:rsid w:val="001B672A"/>
    <w:rsid w:val="001C702D"/>
    <w:rsid w:val="001C7F34"/>
    <w:rsid w:val="001D6177"/>
    <w:rsid w:val="001D6A1C"/>
    <w:rsid w:val="001E5403"/>
    <w:rsid w:val="001E6C4B"/>
    <w:rsid w:val="001F132D"/>
    <w:rsid w:val="001F28D3"/>
    <w:rsid w:val="00205BAE"/>
    <w:rsid w:val="00206189"/>
    <w:rsid w:val="0022140E"/>
    <w:rsid w:val="00227097"/>
    <w:rsid w:val="0022772A"/>
    <w:rsid w:val="002339E2"/>
    <w:rsid w:val="00233D09"/>
    <w:rsid w:val="00237614"/>
    <w:rsid w:val="00240F37"/>
    <w:rsid w:val="00253A0A"/>
    <w:rsid w:val="00256801"/>
    <w:rsid w:val="00267CA6"/>
    <w:rsid w:val="002719EC"/>
    <w:rsid w:val="00272A23"/>
    <w:rsid w:val="002855DA"/>
    <w:rsid w:val="0028689A"/>
    <w:rsid w:val="00286C8A"/>
    <w:rsid w:val="00293F1D"/>
    <w:rsid w:val="00294243"/>
    <w:rsid w:val="002A5B4D"/>
    <w:rsid w:val="002A68D2"/>
    <w:rsid w:val="002B4F77"/>
    <w:rsid w:val="002C0245"/>
    <w:rsid w:val="002C1CB1"/>
    <w:rsid w:val="002C7D12"/>
    <w:rsid w:val="002D63FD"/>
    <w:rsid w:val="00315A2D"/>
    <w:rsid w:val="00320154"/>
    <w:rsid w:val="00321A1D"/>
    <w:rsid w:val="00330C5A"/>
    <w:rsid w:val="00331B32"/>
    <w:rsid w:val="00333667"/>
    <w:rsid w:val="0033543B"/>
    <w:rsid w:val="00335892"/>
    <w:rsid w:val="00340EA7"/>
    <w:rsid w:val="00346D77"/>
    <w:rsid w:val="00354C72"/>
    <w:rsid w:val="00360F74"/>
    <w:rsid w:val="00365C04"/>
    <w:rsid w:val="003942EA"/>
    <w:rsid w:val="003A5479"/>
    <w:rsid w:val="003B6B85"/>
    <w:rsid w:val="003C103A"/>
    <w:rsid w:val="003C1513"/>
    <w:rsid w:val="003C567A"/>
    <w:rsid w:val="003C5C40"/>
    <w:rsid w:val="003C69D0"/>
    <w:rsid w:val="003D1B8F"/>
    <w:rsid w:val="003D1F59"/>
    <w:rsid w:val="003D4BEC"/>
    <w:rsid w:val="003D6514"/>
    <w:rsid w:val="003F0148"/>
    <w:rsid w:val="0040041B"/>
    <w:rsid w:val="004028FA"/>
    <w:rsid w:val="004032B0"/>
    <w:rsid w:val="00412C4E"/>
    <w:rsid w:val="00422E82"/>
    <w:rsid w:val="00434A4E"/>
    <w:rsid w:val="00435FD7"/>
    <w:rsid w:val="00441672"/>
    <w:rsid w:val="00442CA8"/>
    <w:rsid w:val="00446041"/>
    <w:rsid w:val="00460BC3"/>
    <w:rsid w:val="00461796"/>
    <w:rsid w:val="00462C0F"/>
    <w:rsid w:val="00463640"/>
    <w:rsid w:val="0046489B"/>
    <w:rsid w:val="00464B72"/>
    <w:rsid w:val="00465E9A"/>
    <w:rsid w:val="004665C9"/>
    <w:rsid w:val="004701C1"/>
    <w:rsid w:val="00472052"/>
    <w:rsid w:val="004726D5"/>
    <w:rsid w:val="004728CE"/>
    <w:rsid w:val="00475FF2"/>
    <w:rsid w:val="00496EE5"/>
    <w:rsid w:val="004A6576"/>
    <w:rsid w:val="004A6616"/>
    <w:rsid w:val="004B2903"/>
    <w:rsid w:val="004B601A"/>
    <w:rsid w:val="004C2781"/>
    <w:rsid w:val="004C5E8F"/>
    <w:rsid w:val="004C6C2E"/>
    <w:rsid w:val="004D5D7B"/>
    <w:rsid w:val="004D7766"/>
    <w:rsid w:val="004E6731"/>
    <w:rsid w:val="00505F1F"/>
    <w:rsid w:val="00514754"/>
    <w:rsid w:val="00530692"/>
    <w:rsid w:val="00534931"/>
    <w:rsid w:val="005368FA"/>
    <w:rsid w:val="00563226"/>
    <w:rsid w:val="00563861"/>
    <w:rsid w:val="00570E6C"/>
    <w:rsid w:val="005717A0"/>
    <w:rsid w:val="00575604"/>
    <w:rsid w:val="00577432"/>
    <w:rsid w:val="0058496C"/>
    <w:rsid w:val="005878D2"/>
    <w:rsid w:val="005912E8"/>
    <w:rsid w:val="0059168B"/>
    <w:rsid w:val="005919C1"/>
    <w:rsid w:val="005A05B4"/>
    <w:rsid w:val="005B08E3"/>
    <w:rsid w:val="005B37DD"/>
    <w:rsid w:val="005B75DD"/>
    <w:rsid w:val="005C5A62"/>
    <w:rsid w:val="005D145A"/>
    <w:rsid w:val="005D5225"/>
    <w:rsid w:val="005D5386"/>
    <w:rsid w:val="005E16C6"/>
    <w:rsid w:val="005E2514"/>
    <w:rsid w:val="005E437C"/>
    <w:rsid w:val="005E571C"/>
    <w:rsid w:val="005F3CFB"/>
    <w:rsid w:val="0060219A"/>
    <w:rsid w:val="006059B7"/>
    <w:rsid w:val="00607BF6"/>
    <w:rsid w:val="006138C8"/>
    <w:rsid w:val="00614CE5"/>
    <w:rsid w:val="00615039"/>
    <w:rsid w:val="006154D0"/>
    <w:rsid w:val="006179C9"/>
    <w:rsid w:val="00633AE3"/>
    <w:rsid w:val="00637B5C"/>
    <w:rsid w:val="00640614"/>
    <w:rsid w:val="00643327"/>
    <w:rsid w:val="00643B0A"/>
    <w:rsid w:val="00644D5B"/>
    <w:rsid w:val="00651173"/>
    <w:rsid w:val="00663358"/>
    <w:rsid w:val="00674B05"/>
    <w:rsid w:val="00675E0E"/>
    <w:rsid w:val="006B2DB9"/>
    <w:rsid w:val="006B524C"/>
    <w:rsid w:val="006B7BFD"/>
    <w:rsid w:val="006C6AA4"/>
    <w:rsid w:val="006D0824"/>
    <w:rsid w:val="006D61C2"/>
    <w:rsid w:val="006D6ECB"/>
    <w:rsid w:val="006D7F14"/>
    <w:rsid w:val="006E00A9"/>
    <w:rsid w:val="006F5882"/>
    <w:rsid w:val="007117B4"/>
    <w:rsid w:val="00713BBE"/>
    <w:rsid w:val="00715704"/>
    <w:rsid w:val="00726D0F"/>
    <w:rsid w:val="00732202"/>
    <w:rsid w:val="00734094"/>
    <w:rsid w:val="0074410E"/>
    <w:rsid w:val="00754586"/>
    <w:rsid w:val="007666FA"/>
    <w:rsid w:val="00766D04"/>
    <w:rsid w:val="0076702D"/>
    <w:rsid w:val="00771215"/>
    <w:rsid w:val="00777F8A"/>
    <w:rsid w:val="0078713A"/>
    <w:rsid w:val="00796E6D"/>
    <w:rsid w:val="0079752B"/>
    <w:rsid w:val="007A1F84"/>
    <w:rsid w:val="007B1510"/>
    <w:rsid w:val="007B2C13"/>
    <w:rsid w:val="007C1DD3"/>
    <w:rsid w:val="007C6178"/>
    <w:rsid w:val="007E37B5"/>
    <w:rsid w:val="007E6A84"/>
    <w:rsid w:val="008119A5"/>
    <w:rsid w:val="00813BCE"/>
    <w:rsid w:val="00815D10"/>
    <w:rsid w:val="00822AC2"/>
    <w:rsid w:val="00823FB2"/>
    <w:rsid w:val="008309C1"/>
    <w:rsid w:val="0083600E"/>
    <w:rsid w:val="00837047"/>
    <w:rsid w:val="00841E3B"/>
    <w:rsid w:val="00851CFD"/>
    <w:rsid w:val="008568D5"/>
    <w:rsid w:val="00862B88"/>
    <w:rsid w:val="00865160"/>
    <w:rsid w:val="0087023C"/>
    <w:rsid w:val="00875048"/>
    <w:rsid w:val="00875BA5"/>
    <w:rsid w:val="00876003"/>
    <w:rsid w:val="00881F5A"/>
    <w:rsid w:val="008839F4"/>
    <w:rsid w:val="00896E5F"/>
    <w:rsid w:val="008A09A6"/>
    <w:rsid w:val="008A634D"/>
    <w:rsid w:val="008D24C2"/>
    <w:rsid w:val="0090003D"/>
    <w:rsid w:val="00903A78"/>
    <w:rsid w:val="009064F7"/>
    <w:rsid w:val="00907F82"/>
    <w:rsid w:val="00913BA9"/>
    <w:rsid w:val="00915BC3"/>
    <w:rsid w:val="00921935"/>
    <w:rsid w:val="00923543"/>
    <w:rsid w:val="009239CB"/>
    <w:rsid w:val="009404E1"/>
    <w:rsid w:val="00942D84"/>
    <w:rsid w:val="00945F2C"/>
    <w:rsid w:val="00947BDD"/>
    <w:rsid w:val="00954834"/>
    <w:rsid w:val="0095572B"/>
    <w:rsid w:val="00960750"/>
    <w:rsid w:val="00980EAF"/>
    <w:rsid w:val="00995485"/>
    <w:rsid w:val="009955AE"/>
    <w:rsid w:val="009A0B35"/>
    <w:rsid w:val="009B2343"/>
    <w:rsid w:val="009B36E8"/>
    <w:rsid w:val="009B6380"/>
    <w:rsid w:val="009C051E"/>
    <w:rsid w:val="009C27FE"/>
    <w:rsid w:val="009D0220"/>
    <w:rsid w:val="009D55F4"/>
    <w:rsid w:val="009D6CB5"/>
    <w:rsid w:val="009D7384"/>
    <w:rsid w:val="009E35F6"/>
    <w:rsid w:val="009F0CC4"/>
    <w:rsid w:val="009F13C4"/>
    <w:rsid w:val="009F55E0"/>
    <w:rsid w:val="009F5763"/>
    <w:rsid w:val="009F63ED"/>
    <w:rsid w:val="00A03930"/>
    <w:rsid w:val="00A07C4C"/>
    <w:rsid w:val="00A14773"/>
    <w:rsid w:val="00A14F14"/>
    <w:rsid w:val="00A16B5D"/>
    <w:rsid w:val="00A21EED"/>
    <w:rsid w:val="00A23BAB"/>
    <w:rsid w:val="00A37482"/>
    <w:rsid w:val="00A447DF"/>
    <w:rsid w:val="00A45E49"/>
    <w:rsid w:val="00A60498"/>
    <w:rsid w:val="00A6134C"/>
    <w:rsid w:val="00A61A51"/>
    <w:rsid w:val="00A64640"/>
    <w:rsid w:val="00A6582E"/>
    <w:rsid w:val="00A7167B"/>
    <w:rsid w:val="00A7379A"/>
    <w:rsid w:val="00A751D4"/>
    <w:rsid w:val="00A7526D"/>
    <w:rsid w:val="00A762B8"/>
    <w:rsid w:val="00A84922"/>
    <w:rsid w:val="00A94133"/>
    <w:rsid w:val="00AA20E9"/>
    <w:rsid w:val="00AA376C"/>
    <w:rsid w:val="00AB4D06"/>
    <w:rsid w:val="00AB5ED9"/>
    <w:rsid w:val="00AC40A6"/>
    <w:rsid w:val="00AC6F6D"/>
    <w:rsid w:val="00AD0617"/>
    <w:rsid w:val="00AD2685"/>
    <w:rsid w:val="00AE01E5"/>
    <w:rsid w:val="00AE449E"/>
    <w:rsid w:val="00AF0B04"/>
    <w:rsid w:val="00AF5383"/>
    <w:rsid w:val="00B03124"/>
    <w:rsid w:val="00B03504"/>
    <w:rsid w:val="00B125D5"/>
    <w:rsid w:val="00B1421C"/>
    <w:rsid w:val="00B2413B"/>
    <w:rsid w:val="00B309A9"/>
    <w:rsid w:val="00B3287F"/>
    <w:rsid w:val="00B33C8F"/>
    <w:rsid w:val="00B3592F"/>
    <w:rsid w:val="00B35F22"/>
    <w:rsid w:val="00B46270"/>
    <w:rsid w:val="00B46339"/>
    <w:rsid w:val="00B51395"/>
    <w:rsid w:val="00B66F31"/>
    <w:rsid w:val="00B72DE9"/>
    <w:rsid w:val="00B72F14"/>
    <w:rsid w:val="00B75EBC"/>
    <w:rsid w:val="00B85241"/>
    <w:rsid w:val="00B900C3"/>
    <w:rsid w:val="00B91E5A"/>
    <w:rsid w:val="00B940B3"/>
    <w:rsid w:val="00BA0AA2"/>
    <w:rsid w:val="00BB0523"/>
    <w:rsid w:val="00BB25BF"/>
    <w:rsid w:val="00BB432B"/>
    <w:rsid w:val="00BB791B"/>
    <w:rsid w:val="00BC0533"/>
    <w:rsid w:val="00BD2297"/>
    <w:rsid w:val="00BE29C7"/>
    <w:rsid w:val="00BE54F0"/>
    <w:rsid w:val="00BE7C72"/>
    <w:rsid w:val="00BE7CED"/>
    <w:rsid w:val="00BF0DCA"/>
    <w:rsid w:val="00BF5546"/>
    <w:rsid w:val="00C0100A"/>
    <w:rsid w:val="00C0485C"/>
    <w:rsid w:val="00C159C4"/>
    <w:rsid w:val="00C3115B"/>
    <w:rsid w:val="00C410C2"/>
    <w:rsid w:val="00C42220"/>
    <w:rsid w:val="00C46F00"/>
    <w:rsid w:val="00C5489B"/>
    <w:rsid w:val="00C63D69"/>
    <w:rsid w:val="00C63DCC"/>
    <w:rsid w:val="00C666BA"/>
    <w:rsid w:val="00C67B1D"/>
    <w:rsid w:val="00C72B9F"/>
    <w:rsid w:val="00C753F8"/>
    <w:rsid w:val="00C76C23"/>
    <w:rsid w:val="00C81DE4"/>
    <w:rsid w:val="00C8256A"/>
    <w:rsid w:val="00C8480B"/>
    <w:rsid w:val="00C86CE2"/>
    <w:rsid w:val="00C953FC"/>
    <w:rsid w:val="00C95FC8"/>
    <w:rsid w:val="00CA0B20"/>
    <w:rsid w:val="00CA25A6"/>
    <w:rsid w:val="00CB4C12"/>
    <w:rsid w:val="00CC0B11"/>
    <w:rsid w:val="00CC6941"/>
    <w:rsid w:val="00CD3CB8"/>
    <w:rsid w:val="00CD5599"/>
    <w:rsid w:val="00CE64FA"/>
    <w:rsid w:val="00CF45BF"/>
    <w:rsid w:val="00D004FD"/>
    <w:rsid w:val="00D01934"/>
    <w:rsid w:val="00D13783"/>
    <w:rsid w:val="00D40E69"/>
    <w:rsid w:val="00D56555"/>
    <w:rsid w:val="00D57C0F"/>
    <w:rsid w:val="00D679DF"/>
    <w:rsid w:val="00D729E0"/>
    <w:rsid w:val="00D8098C"/>
    <w:rsid w:val="00D83C21"/>
    <w:rsid w:val="00D918EA"/>
    <w:rsid w:val="00DA001B"/>
    <w:rsid w:val="00DB5683"/>
    <w:rsid w:val="00DC0753"/>
    <w:rsid w:val="00DC0DED"/>
    <w:rsid w:val="00DC760A"/>
    <w:rsid w:val="00DD2381"/>
    <w:rsid w:val="00DD3989"/>
    <w:rsid w:val="00DD3B8A"/>
    <w:rsid w:val="00DE3201"/>
    <w:rsid w:val="00DE3605"/>
    <w:rsid w:val="00DE4279"/>
    <w:rsid w:val="00DF0302"/>
    <w:rsid w:val="00DF7099"/>
    <w:rsid w:val="00E0552A"/>
    <w:rsid w:val="00E110F3"/>
    <w:rsid w:val="00E226AA"/>
    <w:rsid w:val="00E25C70"/>
    <w:rsid w:val="00E26E2E"/>
    <w:rsid w:val="00E308EF"/>
    <w:rsid w:val="00E3482D"/>
    <w:rsid w:val="00E54A79"/>
    <w:rsid w:val="00E552D8"/>
    <w:rsid w:val="00E76C11"/>
    <w:rsid w:val="00E81AA3"/>
    <w:rsid w:val="00E84945"/>
    <w:rsid w:val="00E87BE8"/>
    <w:rsid w:val="00E92337"/>
    <w:rsid w:val="00E96012"/>
    <w:rsid w:val="00EA01D9"/>
    <w:rsid w:val="00EA450A"/>
    <w:rsid w:val="00EB1F41"/>
    <w:rsid w:val="00EB5203"/>
    <w:rsid w:val="00EC27D7"/>
    <w:rsid w:val="00EC30A9"/>
    <w:rsid w:val="00EC774A"/>
    <w:rsid w:val="00ED1B29"/>
    <w:rsid w:val="00ED72C4"/>
    <w:rsid w:val="00EE098B"/>
    <w:rsid w:val="00EE42C6"/>
    <w:rsid w:val="00F03231"/>
    <w:rsid w:val="00F046BA"/>
    <w:rsid w:val="00F051E8"/>
    <w:rsid w:val="00F05341"/>
    <w:rsid w:val="00F153C8"/>
    <w:rsid w:val="00F1555C"/>
    <w:rsid w:val="00F24D45"/>
    <w:rsid w:val="00F3226E"/>
    <w:rsid w:val="00F322AC"/>
    <w:rsid w:val="00F34B61"/>
    <w:rsid w:val="00F36592"/>
    <w:rsid w:val="00F3696C"/>
    <w:rsid w:val="00F40AA0"/>
    <w:rsid w:val="00F41958"/>
    <w:rsid w:val="00F41F44"/>
    <w:rsid w:val="00F52359"/>
    <w:rsid w:val="00F551E9"/>
    <w:rsid w:val="00F57572"/>
    <w:rsid w:val="00F62F38"/>
    <w:rsid w:val="00F76769"/>
    <w:rsid w:val="00F808B4"/>
    <w:rsid w:val="00F8655C"/>
    <w:rsid w:val="00F87928"/>
    <w:rsid w:val="00FA0CE7"/>
    <w:rsid w:val="00FA6AD6"/>
    <w:rsid w:val="00FA7925"/>
    <w:rsid w:val="00FB323F"/>
    <w:rsid w:val="00FB59D4"/>
    <w:rsid w:val="00FC48AB"/>
    <w:rsid w:val="00FC498F"/>
    <w:rsid w:val="00FD4D59"/>
    <w:rsid w:val="00FF049D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BB7E"/>
  <w15:chartTrackingRefBased/>
  <w15:docId w15:val="{AE0FAD29-0A67-42C2-B500-00902C0B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1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55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5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D55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559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665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7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zam\OneDrive\Bureau\Internship\Stage6A\CV%20General\BENHOCINE_Nizam_Resum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81B4E-C702-442A-BFDF-71255B44A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BENHOCINE_Nizam_Resume</Template>
  <TotalTime>0</TotalTime>
  <Pages>1</Pages>
  <Words>194</Words>
  <Characters>1228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Ayoub Ammy Driss</cp:lastModifiedBy>
  <cp:revision>2</cp:revision>
  <cp:lastPrinted>2024-01-14T12:01:00Z</cp:lastPrinted>
  <dcterms:created xsi:type="dcterms:W3CDTF">2026-01-30T19:17:00Z</dcterms:created>
  <dcterms:modified xsi:type="dcterms:W3CDTF">2026-01-30T19:17:00Z</dcterms:modified>
</cp:coreProperties>
</file>